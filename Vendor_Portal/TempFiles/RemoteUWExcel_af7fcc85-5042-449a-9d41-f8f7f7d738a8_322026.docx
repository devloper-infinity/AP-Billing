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8E2D" w14:textId="77777777" w:rsidR="00445DD9" w:rsidRDefault="00445DD9" w:rsidP="00BE4410">
      <w:pPr>
        <w:pStyle w:val="ContactInfo"/>
        <w:jc w:val="left"/>
      </w:pPr>
    </w:p>
    <w:p w14:paraId="2A4A0919" w14:textId="77777777" w:rsidR="00445DD9" w:rsidRDefault="00445DD9" w:rsidP="00BF6121"/>
    <w:tbl>
      <w:tblPr>
        <w:tblStyle w:val="TableGrid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5"/>
        <w:gridCol w:w="630"/>
        <w:gridCol w:w="3150"/>
      </w:tblGrid>
      <w:tr w:rsidR="00542006" w14:paraId="79D580AE" w14:textId="77777777" w:rsidTr="00156A3A">
        <w:trPr>
          <w:trHeight w:val="1090"/>
        </w:trPr>
        <w:tc>
          <w:tcPr>
            <w:tcW w:w="10075" w:type="dxa"/>
            <w:gridSpan w:val="3"/>
            <w:tcBorders>
              <w:bottom w:val="single" w:sz="4" w:space="0" w:color="83B29B" w:themeColor="accent1"/>
            </w:tcBorders>
          </w:tcPr>
          <w:p w14:paraId="754BD91F" w14:textId="77777777" w:rsidR="00542006" w:rsidRPr="00A90A2D" w:rsidRDefault="00590504" w:rsidP="00A90A2D">
            <w:pPr>
              <w:pStyle w:val="Title"/>
            </w:pPr>
            <w:sdt>
              <w:sdtPr>
                <w:id w:val="-989938121"/>
                <w:placeholder>
                  <w:docPart w:val="46DD2E3A6627492C9539AF93CB970DCE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Invoice</w:t>
                </w:r>
              </w:sdtContent>
            </w:sdt>
            <w:r w:rsidR="00156A3A">
              <w:t xml:space="preserve"> </w:t>
            </w:r>
          </w:p>
        </w:tc>
      </w:tr>
      <w:tr w:rsidR="002A2D37" w14:paraId="0C7EA40D" w14:textId="77777777" w:rsidTr="00156A3A">
        <w:trPr>
          <w:trHeight w:val="307"/>
        </w:trPr>
        <w:tc>
          <w:tcPr>
            <w:tcW w:w="10075" w:type="dxa"/>
            <w:gridSpan w:val="3"/>
            <w:tcBorders>
              <w:top w:val="single" w:sz="4" w:space="0" w:color="83B29B" w:themeColor="accent1"/>
            </w:tcBorders>
          </w:tcPr>
          <w:p w14:paraId="0EB68E52" w14:textId="77777777" w:rsidR="002A2D37" w:rsidRDefault="002A2D37" w:rsidP="00CD21D4"/>
        </w:tc>
      </w:tr>
      <w:tr w:rsidR="004C213B" w14:paraId="3086F58B" w14:textId="77777777" w:rsidTr="00156A3A">
        <w:trPr>
          <w:trHeight w:val="1999"/>
        </w:trPr>
        <w:tc>
          <w:tcPr>
            <w:tcW w:w="6295" w:type="dxa"/>
          </w:tcPr>
          <w:p w14:paraId="71684C67" w14:textId="77777777" w:rsidR="00C72F49" w:rsidRPr="00156A3A" w:rsidRDefault="00590504" w:rsidP="00C72F49">
            <w:pPr>
              <w:pStyle w:val="Heading1"/>
            </w:pPr>
            <w:sdt>
              <w:sdtPr>
                <w:id w:val="-1586065519"/>
                <w:placeholder>
                  <w:docPart w:val="CCCFE51586664AD893C50408E7200877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DATE:</w:t>
                </w:r>
              </w:sdtContent>
            </w:sdt>
            <w:r w:rsidR="00156A3A">
              <w:t xml:space="preserve"> </w:t>
            </w:r>
          </w:p>
          <w:p w14:paraId="494808C6" w14:textId="4B2F0C75" w:rsidR="00C72F49" w:rsidRDefault="00590504" w:rsidP="00C72F49">
            <w:sdt>
              <w:sdtPr>
                <w:id w:val="1188487412"/>
                <w:placeholder>
                  <w:docPart w:val="9F052CCF0F1F4498B3A872B1DF001F8D"/>
                </w:placeholder>
                <w15:appearance w15:val="hidden"/>
              </w:sdtPr>
              <w:sdtEndPr/>
              <w:sdtContent>
                <w:r w:rsidR="00A5585F">
                  <w:t xml:space="preserve">January </w:t>
                </w:r>
                <w:r>
                  <w:t>16</w:t>
                </w:r>
                <w:r w:rsidR="00BC623E">
                  <w:t>,</w:t>
                </w:r>
                <w:r w:rsidR="006C04C0">
                  <w:t xml:space="preserve"> 202</w:t>
                </w:r>
                <w:r w:rsidR="00A5585F">
                  <w:t>6</w:t>
                </w:r>
              </w:sdtContent>
            </w:sdt>
            <w:r w:rsidR="00156A3A">
              <w:t xml:space="preserve"> </w:t>
            </w:r>
          </w:p>
          <w:p w14:paraId="6B85696C" w14:textId="77777777" w:rsidR="00C72F49" w:rsidRDefault="00C72F49" w:rsidP="00C72F49"/>
          <w:p w14:paraId="782A37BC" w14:textId="77777777" w:rsidR="00C72F49" w:rsidRPr="00156A3A" w:rsidRDefault="00590504" w:rsidP="00156A3A">
            <w:pPr>
              <w:pStyle w:val="Heading1"/>
            </w:pPr>
            <w:sdt>
              <w:sdtPr>
                <w:id w:val="-1955478738"/>
                <w:placeholder>
                  <w:docPart w:val="052A372AFA3740A4A558EE8B66C2F588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INVOICE #</w:t>
                </w:r>
              </w:sdtContent>
            </w:sdt>
            <w:r w:rsidR="00156A3A" w:rsidRPr="00156A3A">
              <w:t xml:space="preserve"> </w:t>
            </w:r>
          </w:p>
          <w:p w14:paraId="06A92FE5" w14:textId="0E71C21C" w:rsidR="00C72F49" w:rsidRDefault="00590504" w:rsidP="00C72F49">
            <w:sdt>
              <w:sdtPr>
                <w:id w:val="-1580285944"/>
                <w:placeholder>
                  <w:docPart w:val="D024F82B4E52410ABE3A98AD9D3D5710"/>
                </w:placeholder>
                <w15:appearance w15:val="hidden"/>
              </w:sdtPr>
              <w:sdtEndPr/>
              <w:sdtContent>
                <w:r>
                  <w:t>10</w:t>
                </w:r>
              </w:sdtContent>
            </w:sdt>
          </w:p>
          <w:p w14:paraId="239F1CC4" w14:textId="77777777" w:rsidR="00C72F49" w:rsidRDefault="00C72F49" w:rsidP="00C72F49"/>
          <w:p w14:paraId="2A1F4400" w14:textId="77777777" w:rsidR="00C25BD7" w:rsidRDefault="00590504" w:rsidP="00C72F49">
            <w:pPr>
              <w:pStyle w:val="Heading1"/>
            </w:pPr>
            <w:sdt>
              <w:sdtPr>
                <w:id w:val="-989092326"/>
                <w:placeholder>
                  <w:docPart w:val="4824897EFCC2409EB8EA58A8B299E865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Customer ID:</w:t>
                </w:r>
              </w:sdtContent>
            </w:sdt>
            <w:r w:rsidR="00156A3A">
              <w:t xml:space="preserve"> </w:t>
            </w:r>
          </w:p>
          <w:p w14:paraId="0C8081B4" w14:textId="067DDCB5" w:rsidR="004C213B" w:rsidRPr="00156A3A" w:rsidRDefault="006C04C0" w:rsidP="00156A3A">
            <w:r>
              <w:t>100</w:t>
            </w:r>
          </w:p>
        </w:tc>
        <w:tc>
          <w:tcPr>
            <w:tcW w:w="630" w:type="dxa"/>
          </w:tcPr>
          <w:p w14:paraId="38FC97BB" w14:textId="77777777" w:rsidR="004C213B" w:rsidRDefault="00590504" w:rsidP="00CD21D4">
            <w:pPr>
              <w:pStyle w:val="Heading1"/>
            </w:pPr>
            <w:sdt>
              <w:sdtPr>
                <w:id w:val="1447433637"/>
                <w:placeholder>
                  <w:docPart w:val="067F7E0EF04F46F983769A88694782E1"/>
                </w:placeholder>
                <w:showingPlcHdr/>
                <w15:appearance w15:val="hidden"/>
              </w:sdtPr>
              <w:sdtEndPr/>
              <w:sdtContent>
                <w:r w:rsidR="00156A3A" w:rsidRPr="00156A3A">
                  <w:t>To:</w:t>
                </w:r>
              </w:sdtContent>
            </w:sdt>
            <w:r w:rsidR="00156A3A">
              <w:t xml:space="preserve"> </w:t>
            </w:r>
          </w:p>
        </w:tc>
        <w:tc>
          <w:tcPr>
            <w:tcW w:w="3150" w:type="dxa"/>
          </w:tcPr>
          <w:p w14:paraId="2895B4F2" w14:textId="77777777" w:rsidR="00C704B5" w:rsidRPr="002A2D37" w:rsidRDefault="00590504" w:rsidP="00C704B5">
            <w:pPr>
              <w:pStyle w:val="Right-alignedtext"/>
            </w:pPr>
            <w:sdt>
              <w:sdtPr>
                <w:id w:val="-1895343064"/>
                <w:placeholder>
                  <w:docPart w:val="4B68298D1834459880EABCD7AD5637B2"/>
                </w:placeholder>
                <w15:appearance w15:val="hidden"/>
              </w:sdtPr>
              <w:sdtEndPr/>
              <w:sdtContent>
                <w:r w:rsidR="00C704B5">
                  <w:t>Infinity IPS</w:t>
                </w:r>
              </w:sdtContent>
            </w:sdt>
            <w:r w:rsidR="00C704B5">
              <w:t xml:space="preserve">, Inc. </w:t>
            </w:r>
          </w:p>
          <w:p w14:paraId="124B7B50" w14:textId="73B820B5" w:rsidR="00C704B5" w:rsidRPr="002A2D37" w:rsidRDefault="00590504" w:rsidP="00C704B5">
            <w:pPr>
              <w:pStyle w:val="Right-alignedtext"/>
            </w:pPr>
            <w:sdt>
              <w:sdtPr>
                <w:id w:val="79727023"/>
                <w:placeholder>
                  <w:docPart w:val="4E20C1C9C2EE49F2B120307994529E91"/>
                </w:placeholder>
                <w15:appearance w15:val="hidden"/>
              </w:sdtPr>
              <w:sdtEndPr/>
              <w:sdtContent>
                <w:r w:rsidR="00836B77">
                  <w:t xml:space="preserve">15310 </w:t>
                </w:r>
                <w:r w:rsidR="00943F7E">
                  <w:t>Amber</w:t>
                </w:r>
                <w:r w:rsidR="00372909">
                  <w:t xml:space="preserve">ly Drive, </w:t>
                </w:r>
                <w:r w:rsidR="00473304">
                  <w:t>Suite 250</w:t>
                </w:r>
              </w:sdtContent>
            </w:sdt>
            <w:r w:rsidR="00C704B5">
              <w:t xml:space="preserve"> </w:t>
            </w:r>
          </w:p>
          <w:p w14:paraId="74C665E7" w14:textId="5734B60C" w:rsidR="00C704B5" w:rsidRPr="002A2D37" w:rsidRDefault="00473304" w:rsidP="00C704B5">
            <w:pPr>
              <w:pStyle w:val="Right-alignedtext"/>
            </w:pPr>
            <w:r>
              <w:t>Tampa</w:t>
            </w:r>
            <w:r w:rsidR="00941E53">
              <w:t>,</w:t>
            </w:r>
            <w:r>
              <w:t xml:space="preserve"> </w:t>
            </w:r>
            <w:sdt>
              <w:sdtPr>
                <w:id w:val="-1396111898"/>
                <w:placeholder>
                  <w:docPart w:val="943F17780EBB4B77848ADAFC7B40E0A6"/>
                </w:placeholder>
                <w15:appearance w15:val="hidden"/>
              </w:sdtPr>
              <w:sdtEndPr/>
              <w:sdtContent>
                <w:r w:rsidR="00874995">
                  <w:t>FL</w:t>
                </w:r>
              </w:sdtContent>
            </w:sdt>
            <w:r w:rsidR="00C704B5">
              <w:t xml:space="preserve"> </w:t>
            </w:r>
            <w:r w:rsidR="000E472A">
              <w:t>33467</w:t>
            </w:r>
          </w:p>
          <w:p w14:paraId="4D55A365" w14:textId="7CB032DE" w:rsidR="002A2D37" w:rsidRPr="002A2D37" w:rsidRDefault="002A2D37" w:rsidP="00C704B5">
            <w:pPr>
              <w:pStyle w:val="Right-alignedtext"/>
            </w:pPr>
          </w:p>
          <w:p w14:paraId="7930F937" w14:textId="159FA550" w:rsidR="002A2D37" w:rsidRDefault="002A2D37" w:rsidP="00156A3A">
            <w:pPr>
              <w:pStyle w:val="Right-alignedtext"/>
            </w:pPr>
          </w:p>
          <w:p w14:paraId="66D5BB7F" w14:textId="77777777" w:rsidR="004C213B" w:rsidRDefault="004C213B" w:rsidP="00156A3A">
            <w:pPr>
              <w:pStyle w:val="Right-alignedtext"/>
            </w:pPr>
          </w:p>
        </w:tc>
      </w:tr>
      <w:tr w:rsidR="002A2D37" w14:paraId="7AB70DCE" w14:textId="77777777" w:rsidTr="00156A3A">
        <w:trPr>
          <w:trHeight w:val="343"/>
        </w:trPr>
        <w:tc>
          <w:tcPr>
            <w:tcW w:w="10075" w:type="dxa"/>
            <w:gridSpan w:val="3"/>
          </w:tcPr>
          <w:p w14:paraId="44869962" w14:textId="77777777" w:rsidR="002A2D37" w:rsidRDefault="002A2D37" w:rsidP="00CD21D4">
            <w:pPr>
              <w:pStyle w:val="Heading1"/>
            </w:pPr>
          </w:p>
        </w:tc>
      </w:tr>
    </w:tbl>
    <w:p w14:paraId="5B99836E" w14:textId="77777777" w:rsidR="00856EDE" w:rsidRDefault="00856EDE" w:rsidP="00856ED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700"/>
        <w:gridCol w:w="2335"/>
        <w:gridCol w:w="1435"/>
      </w:tblGrid>
      <w:tr w:rsidR="00856EDE" w14:paraId="11272EFF" w14:textId="77777777" w:rsidTr="001069E0">
        <w:trPr>
          <w:trHeight w:val="442"/>
        </w:trPr>
        <w:tc>
          <w:tcPr>
            <w:tcW w:w="3600" w:type="dxa"/>
            <w:tcBorders>
              <w:bottom w:val="single" w:sz="4" w:space="0" w:color="83B29B" w:themeColor="accent1"/>
            </w:tcBorders>
            <w:vAlign w:val="center"/>
          </w:tcPr>
          <w:p w14:paraId="2B540CDF" w14:textId="1967F17D" w:rsidR="00856EDE" w:rsidRPr="00877C07" w:rsidRDefault="006C04C0" w:rsidP="004A0E9A">
            <w:pPr>
              <w:pStyle w:val="Heading1"/>
            </w:pPr>
            <w:r>
              <w:t>Consultant</w:t>
            </w:r>
            <w:r w:rsidR="00156A3A">
              <w:t xml:space="preserve"> </w:t>
            </w:r>
          </w:p>
        </w:tc>
        <w:tc>
          <w:tcPr>
            <w:tcW w:w="2700" w:type="dxa"/>
            <w:tcBorders>
              <w:bottom w:val="single" w:sz="4" w:space="0" w:color="83B29B" w:themeColor="accent1"/>
            </w:tcBorders>
            <w:vAlign w:val="center"/>
          </w:tcPr>
          <w:p w14:paraId="527E8ECB" w14:textId="302D773C" w:rsidR="00856EDE" w:rsidRPr="00877C07" w:rsidRDefault="006C04C0" w:rsidP="004A0E9A">
            <w:pPr>
              <w:pStyle w:val="Heading1"/>
            </w:pPr>
            <w:r>
              <w:t>Assignment</w:t>
            </w:r>
            <w:r w:rsidR="00156A3A">
              <w:t xml:space="preserve"> </w:t>
            </w:r>
          </w:p>
        </w:tc>
        <w:tc>
          <w:tcPr>
            <w:tcW w:w="2335" w:type="dxa"/>
            <w:tcBorders>
              <w:bottom w:val="single" w:sz="4" w:space="0" w:color="83B29B" w:themeColor="accent1"/>
            </w:tcBorders>
            <w:vAlign w:val="center"/>
          </w:tcPr>
          <w:p w14:paraId="5C38DC09" w14:textId="77777777" w:rsidR="00856EDE" w:rsidRPr="00877C07" w:rsidRDefault="00590504" w:rsidP="004A0E9A">
            <w:pPr>
              <w:pStyle w:val="Heading1"/>
            </w:pPr>
            <w:sdt>
              <w:sdtPr>
                <w:id w:val="-2116978380"/>
                <w:placeholder>
                  <w:docPart w:val="0B913216CB824C14A83DC09AE7CB49AF"/>
                </w:placeholder>
                <w:temporary/>
                <w:showingPlcHdr/>
                <w15:appearance w15:val="hidden"/>
              </w:sdtPr>
              <w:sdtEndPr/>
              <w:sdtContent>
                <w:r w:rsidR="00856EDE" w:rsidRPr="00877C07">
                  <w:t>Payment Terms</w:t>
                </w:r>
              </w:sdtContent>
            </w:sdt>
            <w:r w:rsidR="00156A3A">
              <w:t xml:space="preserve"> </w:t>
            </w:r>
          </w:p>
        </w:tc>
        <w:tc>
          <w:tcPr>
            <w:tcW w:w="1435" w:type="dxa"/>
            <w:tcBorders>
              <w:bottom w:val="single" w:sz="4" w:space="0" w:color="83B29B" w:themeColor="accent1"/>
            </w:tcBorders>
            <w:vAlign w:val="center"/>
          </w:tcPr>
          <w:p w14:paraId="0C5E1A64" w14:textId="77777777" w:rsidR="00856EDE" w:rsidRPr="00877C07" w:rsidRDefault="00590504" w:rsidP="004A0E9A">
            <w:pPr>
              <w:pStyle w:val="Heading1"/>
            </w:pPr>
            <w:sdt>
              <w:sdtPr>
                <w:id w:val="-1939129183"/>
                <w:placeholder>
                  <w:docPart w:val="EE67B585F62148778B4BE1E4DF9875E4"/>
                </w:placeholder>
                <w:temporary/>
                <w:showingPlcHdr/>
                <w15:appearance w15:val="hidden"/>
              </w:sdtPr>
              <w:sdtEndPr/>
              <w:sdtContent>
                <w:r w:rsidR="00856EDE" w:rsidRPr="00877C07">
                  <w:t>Due Date</w:t>
                </w:r>
              </w:sdtContent>
            </w:sdt>
            <w:r w:rsidR="00156A3A">
              <w:t xml:space="preserve"> </w:t>
            </w:r>
          </w:p>
        </w:tc>
      </w:tr>
      <w:tr w:rsidR="00856EDE" w14:paraId="09BB8841" w14:textId="77777777" w:rsidTr="001069E0">
        <w:trPr>
          <w:trHeight w:val="442"/>
        </w:trPr>
        <w:tc>
          <w:tcPr>
            <w:tcW w:w="360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274296C0" w14:textId="6D98694E" w:rsidR="00856EDE" w:rsidRDefault="00590504" w:rsidP="00877C07">
            <w:sdt>
              <w:sdtPr>
                <w:id w:val="-165714137"/>
                <w:placeholder>
                  <w:docPart w:val="C352C9A670184A11A7D4A55C5509491D"/>
                </w:placeholder>
                <w15:appearance w15:val="hidden"/>
              </w:sdtPr>
              <w:sdtEndPr/>
              <w:sdtContent>
                <w:r w:rsidR="007C04F0">
                  <w:t>Brandon Roush</w:t>
                </w:r>
              </w:sdtContent>
            </w:sdt>
            <w:r w:rsidR="00156A3A">
              <w:t xml:space="preserve"> </w:t>
            </w:r>
          </w:p>
        </w:tc>
        <w:tc>
          <w:tcPr>
            <w:tcW w:w="270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409DFA5F" w14:textId="0DB0A648" w:rsidR="00856EDE" w:rsidRDefault="00137876" w:rsidP="00877C07">
            <w:r>
              <w:t>Executive Support</w:t>
            </w:r>
            <w:r w:rsidR="00682809">
              <w:t xml:space="preserve"> and Special Projects</w:t>
            </w:r>
          </w:p>
        </w:tc>
        <w:tc>
          <w:tcPr>
            <w:tcW w:w="233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079AF850" w14:textId="77777777" w:rsidR="00856EDE" w:rsidRDefault="00590504" w:rsidP="00877C07">
            <w:sdt>
              <w:sdtPr>
                <w:id w:val="-1816792014"/>
                <w:placeholder>
                  <w:docPart w:val="CB6E142B6C2545A4B919EEF3F9D0E148"/>
                </w:placeholder>
                <w:temporary/>
                <w:showingPlcHdr/>
                <w15:appearance w15:val="hidden"/>
              </w:sdtPr>
              <w:sdtEndPr/>
              <w:sdtContent>
                <w:r w:rsidR="00856EDE">
                  <w:t>Due on receipt</w:t>
                </w:r>
              </w:sdtContent>
            </w:sdt>
            <w:r w:rsidR="00156A3A">
              <w:t xml:space="preserve"> </w:t>
            </w:r>
          </w:p>
        </w:tc>
        <w:tc>
          <w:tcPr>
            <w:tcW w:w="143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5F34DAD2" w14:textId="7B1470B5" w:rsidR="00856EDE" w:rsidRDefault="00590504" w:rsidP="00877C07">
            <w:sdt>
              <w:sdtPr>
                <w:id w:val="2117487096"/>
                <w:placeholder>
                  <w:docPart w:val="528499BB653F4E41AB651EDC06D5C3FD"/>
                </w:placeholder>
                <w15:appearance w15:val="hidden"/>
              </w:sdtPr>
              <w:sdtEndPr/>
              <w:sdtContent>
                <w:r w:rsidR="00301DCB">
                  <w:t>1/</w:t>
                </w:r>
                <w:r>
                  <w:t>22</w:t>
                </w:r>
                <w:r w:rsidR="007C04F0">
                  <w:t>/202</w:t>
                </w:r>
                <w:r w:rsidR="00A5585F">
                  <w:t>6</w:t>
                </w:r>
              </w:sdtContent>
            </w:sdt>
            <w:r w:rsidR="00156A3A">
              <w:t xml:space="preserve"> </w:t>
            </w:r>
          </w:p>
        </w:tc>
      </w:tr>
    </w:tbl>
    <w:p w14:paraId="7A66D08B" w14:textId="77777777" w:rsidR="00856EDE" w:rsidRDefault="00856EDE" w:rsidP="00856ED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6120"/>
        <w:gridCol w:w="1437"/>
        <w:gridCol w:w="1438"/>
      </w:tblGrid>
      <w:tr w:rsidR="002D2C31" w14:paraId="5D1807F6" w14:textId="77777777" w:rsidTr="009F59F3">
        <w:trPr>
          <w:trHeight w:val="397"/>
        </w:trPr>
        <w:tc>
          <w:tcPr>
            <w:tcW w:w="1075" w:type="dxa"/>
            <w:tcBorders>
              <w:bottom w:val="single" w:sz="4" w:space="0" w:color="83B29B" w:themeColor="accent1"/>
            </w:tcBorders>
            <w:vAlign w:val="center"/>
          </w:tcPr>
          <w:p w14:paraId="555B67C5" w14:textId="18FB9839" w:rsidR="002D2C31" w:rsidRPr="00156A3A" w:rsidRDefault="006C04C0" w:rsidP="00156A3A">
            <w:pPr>
              <w:pStyle w:val="Heading1"/>
            </w:pPr>
            <w:r>
              <w:t>hours</w:t>
            </w:r>
            <w:r w:rsidR="00156A3A">
              <w:t xml:space="preserve"> </w:t>
            </w:r>
          </w:p>
        </w:tc>
        <w:tc>
          <w:tcPr>
            <w:tcW w:w="6120" w:type="dxa"/>
            <w:tcBorders>
              <w:bottom w:val="single" w:sz="4" w:space="0" w:color="83B29B" w:themeColor="accent1"/>
            </w:tcBorders>
            <w:vAlign w:val="center"/>
          </w:tcPr>
          <w:p w14:paraId="2EA8D366" w14:textId="77777777" w:rsidR="002D2C31" w:rsidRDefault="00590504" w:rsidP="002D2C31">
            <w:pPr>
              <w:pStyle w:val="Heading1"/>
            </w:pPr>
            <w:sdt>
              <w:sdtPr>
                <w:id w:val="2038998146"/>
                <w:placeholder>
                  <w:docPart w:val="37A6630310D345149157B37104E03172"/>
                </w:placeholder>
                <w:temporary/>
                <w:showingPlcHdr/>
                <w15:appearance w15:val="hidden"/>
              </w:sdtPr>
              <w:sdtEndPr/>
              <w:sdtContent>
                <w:r w:rsidR="002D2C31">
                  <w:t>Description</w:t>
                </w:r>
              </w:sdtContent>
            </w:sdt>
            <w:r w:rsidR="00156A3A">
              <w:t xml:space="preserve"> </w:t>
            </w:r>
          </w:p>
        </w:tc>
        <w:tc>
          <w:tcPr>
            <w:tcW w:w="1437" w:type="dxa"/>
            <w:tcBorders>
              <w:bottom w:val="single" w:sz="4" w:space="0" w:color="83B29B" w:themeColor="accent1"/>
            </w:tcBorders>
            <w:vAlign w:val="center"/>
          </w:tcPr>
          <w:p w14:paraId="1DC2B9F0" w14:textId="52651A66" w:rsidR="002D2C31" w:rsidRDefault="006C04C0" w:rsidP="00BE4410">
            <w:pPr>
              <w:pStyle w:val="Heading1"/>
              <w:jc w:val="right"/>
            </w:pPr>
            <w:r>
              <w:t>Hourly rate</w:t>
            </w:r>
            <w:r w:rsidR="00156A3A">
              <w:t xml:space="preserve"> </w:t>
            </w:r>
          </w:p>
        </w:tc>
        <w:tc>
          <w:tcPr>
            <w:tcW w:w="1438" w:type="dxa"/>
            <w:tcBorders>
              <w:bottom w:val="single" w:sz="4" w:space="0" w:color="83B29B" w:themeColor="accent1"/>
            </w:tcBorders>
            <w:vAlign w:val="center"/>
          </w:tcPr>
          <w:p w14:paraId="5263E369" w14:textId="77777777" w:rsidR="002D2C31" w:rsidRDefault="00590504" w:rsidP="00BE4410">
            <w:pPr>
              <w:pStyle w:val="Heading1"/>
              <w:jc w:val="right"/>
            </w:pPr>
            <w:sdt>
              <w:sdtPr>
                <w:id w:val="-317345281"/>
                <w:placeholder>
                  <w:docPart w:val="E6A7B70F6EA44E4EBCBA2A32D12D261D"/>
                </w:placeholder>
                <w:temporary/>
                <w:showingPlcHdr/>
                <w15:appearance w15:val="hidden"/>
              </w:sdtPr>
              <w:sdtEndPr/>
              <w:sdtContent>
                <w:r w:rsidR="002D2C31">
                  <w:t>Line Total</w:t>
                </w:r>
              </w:sdtContent>
            </w:sdt>
            <w:r w:rsidR="00156A3A">
              <w:t xml:space="preserve"> </w:t>
            </w:r>
          </w:p>
        </w:tc>
      </w:tr>
      <w:tr w:rsidR="002D2C31" w14:paraId="6F3D3B38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DF659E1" w14:textId="3EFEC6B1" w:rsidR="002D2C31" w:rsidRDefault="00590504" w:rsidP="002D2C31">
            <w:r>
              <w:t>42</w:t>
            </w:r>
          </w:p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EE3140E" w14:textId="6766692F" w:rsidR="002D2C31" w:rsidRDefault="006C04C0" w:rsidP="002D2C31">
            <w:r>
              <w:t xml:space="preserve">Hours worked </w:t>
            </w:r>
            <w:r w:rsidR="00590504">
              <w:t>January</w:t>
            </w:r>
            <w:r w:rsidR="00916F2C">
              <w:t xml:space="preserve"> </w:t>
            </w:r>
            <w:r w:rsidR="00590504">
              <w:t>5</w:t>
            </w:r>
            <w:r w:rsidR="00102F45">
              <w:t xml:space="preserve"> – </w:t>
            </w:r>
            <w:r w:rsidR="00590504">
              <w:t>January 9</w:t>
            </w:r>
          </w:p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8855F17" w14:textId="2A05AD18" w:rsidR="002D2C31" w:rsidRDefault="006C04C0" w:rsidP="00BE4410">
            <w:pPr>
              <w:jc w:val="right"/>
            </w:pPr>
            <w:r>
              <w:t>52.00</w:t>
            </w: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F9DAE86" w14:textId="1E357A0E" w:rsidR="00C3490E" w:rsidRDefault="00AE5D6D" w:rsidP="00BE4410">
            <w:pPr>
              <w:jc w:val="right"/>
            </w:pPr>
            <w:r>
              <w:t>$</w:t>
            </w:r>
            <w:r w:rsidR="00590504">
              <w:t>2</w:t>
            </w:r>
            <w:r>
              <w:t>,</w:t>
            </w:r>
            <w:r w:rsidR="00590504">
              <w:t>184</w:t>
            </w:r>
            <w:r w:rsidR="006C04C0">
              <w:t>.00</w:t>
            </w:r>
          </w:p>
        </w:tc>
      </w:tr>
      <w:tr w:rsidR="00C3490E" w14:paraId="0B83F0FE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B15CCCE" w14:textId="11A327F2" w:rsidR="00C3490E" w:rsidRDefault="00590504" w:rsidP="002D2C31">
            <w:r>
              <w:t>42</w:t>
            </w:r>
          </w:p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E5EBF3F" w14:textId="087D775B" w:rsidR="00C3490E" w:rsidRDefault="006C04C0" w:rsidP="00156A3A">
            <w:r>
              <w:t xml:space="preserve">Hours worked </w:t>
            </w:r>
            <w:r w:rsidR="00A5585F">
              <w:t xml:space="preserve">January </w:t>
            </w:r>
            <w:r w:rsidR="00590504">
              <w:t>1</w:t>
            </w:r>
            <w:r w:rsidR="00A5585F">
              <w:t>2</w:t>
            </w:r>
            <w:r w:rsidR="00590504">
              <w:t xml:space="preserve"> – January 16</w:t>
            </w:r>
          </w:p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3DBA783" w14:textId="380E0EB8" w:rsidR="00C3490E" w:rsidRDefault="00590504" w:rsidP="00BE4410">
            <w:pPr>
              <w:jc w:val="right"/>
            </w:pPr>
            <w:sdt>
              <w:sdtPr>
                <w:id w:val="1950348915"/>
                <w:placeholder>
                  <w:docPart w:val="0F62CC00D8C2447AA175556A9C542E72"/>
                </w:placeholder>
                <w15:appearance w15:val="hidden"/>
              </w:sdtPr>
              <w:sdtEndPr/>
              <w:sdtContent>
                <w:r w:rsidR="006C04C0">
                  <w:t>52.00</w:t>
                </w:r>
              </w:sdtContent>
            </w:sdt>
            <w:r w:rsidR="00156A3A">
              <w:t xml:space="preserve"> </w:t>
            </w: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CB5F4FB" w14:textId="4E4EB3C6" w:rsidR="00C3490E" w:rsidRDefault="00590504" w:rsidP="00BE4410">
            <w:pPr>
              <w:jc w:val="right"/>
            </w:pPr>
            <w:sdt>
              <w:sdtPr>
                <w:id w:val="-1057776972"/>
                <w:placeholder>
                  <w:docPart w:val="0119D0E9906445ECB0C156B07B75F641"/>
                </w:placeholder>
                <w15:appearance w15:val="hidden"/>
              </w:sdtPr>
              <w:sdtEndPr/>
              <w:sdtContent>
                <w:r w:rsidR="00AE5D6D">
                  <w:t>$</w:t>
                </w:r>
                <w:r>
                  <w:t>2,</w:t>
                </w:r>
                <w:r w:rsidR="006C04C0">
                  <w:t>1</w:t>
                </w:r>
                <w:r w:rsidR="00AF2A9A">
                  <w:t>8</w:t>
                </w:r>
                <w:r>
                  <w:t>4</w:t>
                </w:r>
                <w:r w:rsidR="006C04C0">
                  <w:t>.00</w:t>
                </w:r>
              </w:sdtContent>
            </w:sdt>
            <w:r w:rsidR="00156A3A">
              <w:t xml:space="preserve"> </w:t>
            </w:r>
          </w:p>
        </w:tc>
      </w:tr>
      <w:tr w:rsidR="00B80F23" w14:paraId="467CC30C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FC0EF67" w14:textId="77777777" w:rsidR="00B80F23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7AD25ED" w14:textId="77777777" w:rsidR="00B80F23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894B0F8" w14:textId="77777777" w:rsidR="00B80F23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B55D298" w14:textId="77777777" w:rsidR="00B80F23" w:rsidRDefault="00B80F23" w:rsidP="00BE4410">
            <w:pPr>
              <w:jc w:val="right"/>
            </w:pPr>
          </w:p>
        </w:tc>
      </w:tr>
      <w:tr w:rsidR="00B80F23" w14:paraId="698305DA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B53752F" w14:textId="77777777" w:rsidR="00B80F23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BC34D0A" w14:textId="77777777" w:rsidR="00B80F23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E6F3E9D" w14:textId="77777777" w:rsidR="00B80F23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CC1FFE6" w14:textId="77777777" w:rsidR="00B80F23" w:rsidRDefault="00B80F23" w:rsidP="00BE4410">
            <w:pPr>
              <w:jc w:val="right"/>
            </w:pPr>
          </w:p>
        </w:tc>
      </w:tr>
      <w:tr w:rsidR="00B80F23" w14:paraId="5DCB47B5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2845A3B" w14:textId="77777777" w:rsidR="00B80F23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A8661B4" w14:textId="77777777" w:rsidR="00B80F23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05EE8D1" w14:textId="77777777" w:rsidR="00B80F23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34167D22" w14:textId="77777777" w:rsidR="00B80F23" w:rsidRDefault="00B80F23" w:rsidP="00BE4410">
            <w:pPr>
              <w:jc w:val="right"/>
            </w:pPr>
          </w:p>
        </w:tc>
      </w:tr>
      <w:tr w:rsidR="00B80F23" w14:paraId="6E0969B1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A8ADA19" w14:textId="77777777" w:rsidR="00B80F23" w:rsidRDefault="00B80F23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BDDC7C7" w14:textId="77777777" w:rsidR="00B80F23" w:rsidRDefault="00B80F23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645D6D7" w14:textId="77777777" w:rsidR="00B80F23" w:rsidRDefault="00B80F23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04FBCC3" w14:textId="77777777" w:rsidR="00B80F23" w:rsidRDefault="00B80F23" w:rsidP="00BE4410">
            <w:pPr>
              <w:jc w:val="right"/>
            </w:pPr>
          </w:p>
        </w:tc>
      </w:tr>
      <w:tr w:rsidR="001069E0" w14:paraId="2A1FA06F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A2897DE" w14:textId="77777777" w:rsidR="001069E0" w:rsidRDefault="001069E0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257277F" w14:textId="77777777" w:rsidR="001069E0" w:rsidRDefault="001069E0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492F2C0" w14:textId="77777777" w:rsidR="001069E0" w:rsidRDefault="001069E0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47791C1" w14:textId="77777777" w:rsidR="001069E0" w:rsidRDefault="001069E0" w:rsidP="00BE4410">
            <w:pPr>
              <w:jc w:val="right"/>
            </w:pPr>
          </w:p>
        </w:tc>
      </w:tr>
      <w:tr w:rsidR="001069E0" w14:paraId="4276E3D8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A5A9DF7" w14:textId="77777777" w:rsidR="001069E0" w:rsidRDefault="001069E0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16AC5D4" w14:textId="77777777" w:rsidR="001069E0" w:rsidRDefault="001069E0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834193B" w14:textId="77777777" w:rsidR="001069E0" w:rsidRDefault="001069E0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21B89D4A" w14:textId="77777777" w:rsidR="001069E0" w:rsidRDefault="001069E0" w:rsidP="00BE4410">
            <w:pPr>
              <w:jc w:val="right"/>
            </w:pPr>
          </w:p>
        </w:tc>
      </w:tr>
      <w:tr w:rsidR="001069E0" w14:paraId="64FEBC0E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660FA5A4" w14:textId="77777777" w:rsidR="001069E0" w:rsidRDefault="001069E0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1526C0F" w14:textId="77777777" w:rsidR="001069E0" w:rsidRDefault="001069E0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2082901" w14:textId="77777777" w:rsidR="001069E0" w:rsidRDefault="001069E0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E19F5FD" w14:textId="77777777" w:rsidR="001069E0" w:rsidRDefault="001069E0" w:rsidP="00BE4410">
            <w:pPr>
              <w:jc w:val="right"/>
            </w:pPr>
          </w:p>
        </w:tc>
      </w:tr>
      <w:tr w:rsidR="005E0721" w14:paraId="21DEC99C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B815A6D" w14:textId="77777777" w:rsidR="005E0721" w:rsidRDefault="005E0721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C76CC4E" w14:textId="77777777" w:rsidR="005E0721" w:rsidRDefault="005E0721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488BBD5" w14:textId="77777777" w:rsidR="005E0721" w:rsidRDefault="005E0721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C9A98A6" w14:textId="77777777" w:rsidR="005E0721" w:rsidRDefault="005E0721" w:rsidP="00BE4410">
            <w:pPr>
              <w:jc w:val="right"/>
            </w:pPr>
          </w:p>
        </w:tc>
      </w:tr>
      <w:tr w:rsidR="005E0721" w14:paraId="6C9FE8DF" w14:textId="77777777" w:rsidTr="009F59F3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7AE92D13" w14:textId="77777777" w:rsidR="005E0721" w:rsidRDefault="005E0721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5E733613" w14:textId="77777777" w:rsidR="005E0721" w:rsidRDefault="005E0721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4EE60A1" w14:textId="77777777" w:rsidR="005E0721" w:rsidRDefault="005E0721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7FDBF47" w14:textId="77777777" w:rsidR="005E0721" w:rsidRDefault="005E0721" w:rsidP="00BE4410">
            <w:pPr>
              <w:jc w:val="right"/>
            </w:pPr>
          </w:p>
        </w:tc>
      </w:tr>
      <w:tr w:rsidR="005E0721" w14:paraId="4262A2B1" w14:textId="77777777" w:rsidTr="00BE4410">
        <w:trPr>
          <w:trHeight w:val="397"/>
        </w:trPr>
        <w:tc>
          <w:tcPr>
            <w:tcW w:w="1075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DB5AA4C" w14:textId="77777777" w:rsidR="005E0721" w:rsidRDefault="005E0721" w:rsidP="002D2C31"/>
        </w:tc>
        <w:tc>
          <w:tcPr>
            <w:tcW w:w="6120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4D53060B" w14:textId="77777777" w:rsidR="005E0721" w:rsidRDefault="005E0721" w:rsidP="002D2C31"/>
        </w:tc>
        <w:tc>
          <w:tcPr>
            <w:tcW w:w="1437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051BA513" w14:textId="77777777" w:rsidR="005E0721" w:rsidRDefault="005E0721" w:rsidP="00BE4410">
            <w:pPr>
              <w:jc w:val="right"/>
            </w:pPr>
          </w:p>
        </w:tc>
        <w:tc>
          <w:tcPr>
            <w:tcW w:w="1438" w:type="dxa"/>
            <w:tcBorders>
              <w:top w:val="single" w:sz="4" w:space="0" w:color="83B29B" w:themeColor="accent1"/>
              <w:left w:val="single" w:sz="4" w:space="0" w:color="83B29B" w:themeColor="accent1"/>
              <w:bottom w:val="single" w:sz="4" w:space="0" w:color="83B29B" w:themeColor="accent1"/>
              <w:right w:val="single" w:sz="4" w:space="0" w:color="83B29B" w:themeColor="accent1"/>
            </w:tcBorders>
            <w:vAlign w:val="center"/>
          </w:tcPr>
          <w:p w14:paraId="10986B8C" w14:textId="77777777" w:rsidR="005E0721" w:rsidRDefault="005E0721" w:rsidP="00BE4410">
            <w:pPr>
              <w:jc w:val="right"/>
            </w:pPr>
          </w:p>
        </w:tc>
      </w:tr>
      <w:tr w:rsidR="005E0721" w14:paraId="4F261AD9" w14:textId="77777777" w:rsidTr="00BE4410">
        <w:trPr>
          <w:trHeight w:val="397"/>
        </w:trPr>
        <w:tc>
          <w:tcPr>
            <w:tcW w:w="1075" w:type="dxa"/>
            <w:vAlign w:val="center"/>
          </w:tcPr>
          <w:p w14:paraId="2BD815AB" w14:textId="77777777" w:rsidR="005E0721" w:rsidRDefault="005E0721" w:rsidP="002D2C31"/>
        </w:tc>
        <w:tc>
          <w:tcPr>
            <w:tcW w:w="6120" w:type="dxa"/>
            <w:vAlign w:val="center"/>
          </w:tcPr>
          <w:p w14:paraId="1BC4066F" w14:textId="77777777" w:rsidR="005E0721" w:rsidRDefault="005E0721" w:rsidP="002D2C31"/>
        </w:tc>
        <w:tc>
          <w:tcPr>
            <w:tcW w:w="1437" w:type="dxa"/>
            <w:tcBorders>
              <w:right w:val="single" w:sz="4" w:space="0" w:color="83B29B" w:themeColor="accent1"/>
            </w:tcBorders>
            <w:vAlign w:val="center"/>
          </w:tcPr>
          <w:p w14:paraId="4A378479" w14:textId="77777777" w:rsidR="005E0721" w:rsidRDefault="00590504" w:rsidP="005E0721">
            <w:pPr>
              <w:pStyle w:val="Heading1"/>
            </w:pPr>
            <w:sdt>
              <w:sdtPr>
                <w:id w:val="1022060310"/>
                <w:placeholder>
                  <w:docPart w:val="E1563FB800D749C89D2B8C9ADDF26BA2"/>
                </w:placeholder>
                <w:temporary/>
                <w:showingPlcHdr/>
                <w15:appearance w15:val="hidden"/>
              </w:sdtPr>
              <w:sdtEndPr/>
              <w:sdtContent>
                <w:r w:rsidR="005E0721">
                  <w:t>Total</w:t>
                </w:r>
              </w:sdtContent>
            </w:sdt>
            <w:r w:rsidR="00156A3A">
              <w:t xml:space="preserve"> </w:t>
            </w:r>
          </w:p>
        </w:tc>
        <w:tc>
          <w:tcPr>
            <w:tcW w:w="1438" w:type="dxa"/>
            <w:tcBorders>
              <w:top w:val="single" w:sz="18" w:space="0" w:color="83B29B" w:themeColor="accent1"/>
              <w:left w:val="single" w:sz="4" w:space="0" w:color="83B29B" w:themeColor="accent1"/>
              <w:bottom w:val="single" w:sz="18" w:space="0" w:color="83B29B" w:themeColor="accent1"/>
              <w:right w:val="single" w:sz="4" w:space="0" w:color="83B29B" w:themeColor="accent1"/>
            </w:tcBorders>
            <w:shd w:val="clear" w:color="auto" w:fill="E6EFEA" w:themeFill="accent1" w:themeFillTint="33"/>
            <w:vAlign w:val="center"/>
          </w:tcPr>
          <w:p w14:paraId="4EE1FFFB" w14:textId="61D1CB83" w:rsidR="005E0721" w:rsidRDefault="00590504" w:rsidP="005E0721">
            <w:pPr>
              <w:pStyle w:val="Totals"/>
            </w:pPr>
            <w:sdt>
              <w:sdtPr>
                <w:id w:val="-1944681675"/>
                <w:placeholder>
                  <w:docPart w:val="E3E2E6D0545C4287A6CB648E9362EF2E"/>
                </w:placeholder>
                <w15:appearance w15:val="hidden"/>
              </w:sdtPr>
              <w:sdtEndPr/>
              <w:sdtContent>
                <w:r w:rsidR="00AE5D6D">
                  <w:t>$</w:t>
                </w:r>
                <w:r>
                  <w:t>4</w:t>
                </w:r>
                <w:r w:rsidR="00AE5D6D">
                  <w:t>,</w:t>
                </w:r>
                <w:r>
                  <w:t>368</w:t>
                </w:r>
                <w:r w:rsidR="006C04C0">
                  <w:t>.00</w:t>
                </w:r>
              </w:sdtContent>
            </w:sdt>
            <w:r w:rsidR="00156A3A">
              <w:t xml:space="preserve"> </w:t>
            </w:r>
          </w:p>
        </w:tc>
      </w:tr>
    </w:tbl>
    <w:p w14:paraId="10590941" w14:textId="77777777" w:rsidR="006C04C0" w:rsidRDefault="006C04C0" w:rsidP="00DB3205">
      <w:pPr>
        <w:pStyle w:val="ContactInfo"/>
      </w:pPr>
    </w:p>
    <w:p w14:paraId="0579DFF4" w14:textId="4355184C" w:rsidR="00A81CA6" w:rsidRDefault="006C04C0" w:rsidP="00DB3205">
      <w:pPr>
        <w:pStyle w:val="ContactInfo"/>
      </w:pPr>
      <w:r>
        <w:t>Apex executive advisory services llc</w:t>
      </w:r>
      <w:r w:rsidR="001069E0" w:rsidRPr="00DB3205">
        <w:t xml:space="preserve"> | </w:t>
      </w:r>
      <w:sdt>
        <w:sdtPr>
          <w:id w:val="323638205"/>
          <w:placeholder>
            <w:docPart w:val="5448D4C422E54DBF9163A3DD0E12F2B9"/>
          </w:placeholder>
          <w15:appearance w15:val="hidden"/>
        </w:sdtPr>
        <w:sdtEndPr/>
        <w:sdtContent>
          <w:r>
            <w:t>p.o. box 2657</w:t>
          </w:r>
        </w:sdtContent>
      </w:sdt>
      <w:r w:rsidR="00DB3205" w:rsidRPr="00DB3205">
        <w:t xml:space="preserve"> </w:t>
      </w:r>
      <w:r w:rsidR="001069E0" w:rsidRPr="00DB3205">
        <w:t xml:space="preserve">| </w:t>
      </w:r>
      <w:r>
        <w:t>Ocean shores, wa 98569</w:t>
      </w:r>
      <w:r w:rsidR="001069E0" w:rsidRPr="00DB3205">
        <w:t xml:space="preserve"> | </w:t>
      </w:r>
      <w:sdt>
        <w:sdtPr>
          <w:id w:val="448670913"/>
          <w:placeholder>
            <w:docPart w:val="A8B0ED59CB5043BC9A3D047A094D57C2"/>
          </w:placeholder>
          <w15:appearance w15:val="hidden"/>
        </w:sdtPr>
        <w:sdtEndPr/>
        <w:sdtContent>
          <w:r>
            <w:t>Phone: 971-222-6904</w:t>
          </w:r>
        </w:sdtContent>
      </w:sdt>
    </w:p>
    <w:sectPr w:rsidR="00A81CA6" w:rsidSect="00444EC5">
      <w:footerReference w:type="default" r:id="rId10"/>
      <w:pgSz w:w="12240" w:h="15840"/>
      <w:pgMar w:top="403" w:right="1080" w:bottom="488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B028" w14:textId="77777777" w:rsidR="00045B20" w:rsidRDefault="00045B20" w:rsidP="00EE0F7F">
      <w:r>
        <w:separator/>
      </w:r>
    </w:p>
  </w:endnote>
  <w:endnote w:type="continuationSeparator" w:id="0">
    <w:p w14:paraId="45426110" w14:textId="77777777" w:rsidR="00045B20" w:rsidRDefault="00045B20" w:rsidP="00EE0F7F">
      <w:r>
        <w:continuationSeparator/>
      </w:r>
    </w:p>
  </w:endnote>
  <w:endnote w:type="continuationNotice" w:id="1">
    <w:p w14:paraId="75D8D7EC" w14:textId="77777777" w:rsidR="00045B20" w:rsidRDefault="00045B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300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1B4ECF" w14:textId="77777777" w:rsidR="00DA124E" w:rsidRDefault="00DA124E" w:rsidP="00EE0F7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54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AB437F" w14:textId="77777777" w:rsidR="00DA124E" w:rsidRDefault="00DA124E" w:rsidP="00EE0F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68D40" w14:textId="77777777" w:rsidR="00045B20" w:rsidRDefault="00045B20" w:rsidP="00EE0F7F">
      <w:r>
        <w:separator/>
      </w:r>
    </w:p>
  </w:footnote>
  <w:footnote w:type="continuationSeparator" w:id="0">
    <w:p w14:paraId="59791EEA" w14:textId="77777777" w:rsidR="00045B20" w:rsidRDefault="00045B20" w:rsidP="00EE0F7F">
      <w:r>
        <w:continuationSeparator/>
      </w:r>
    </w:p>
  </w:footnote>
  <w:footnote w:type="continuationNotice" w:id="1">
    <w:p w14:paraId="2605C134" w14:textId="77777777" w:rsidR="00045B20" w:rsidRDefault="00045B20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drawingGridHorizontalSpacing w:val="8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C0"/>
    <w:rsid w:val="00003839"/>
    <w:rsid w:val="00016EEA"/>
    <w:rsid w:val="00017EBC"/>
    <w:rsid w:val="00045B20"/>
    <w:rsid w:val="0004621B"/>
    <w:rsid w:val="0006755F"/>
    <w:rsid w:val="00071BD6"/>
    <w:rsid w:val="0007294A"/>
    <w:rsid w:val="00084A50"/>
    <w:rsid w:val="00094F52"/>
    <w:rsid w:val="000A71D3"/>
    <w:rsid w:val="000E34F4"/>
    <w:rsid w:val="000E472A"/>
    <w:rsid w:val="000F3D19"/>
    <w:rsid w:val="00102F45"/>
    <w:rsid w:val="001069E0"/>
    <w:rsid w:val="00124AE4"/>
    <w:rsid w:val="00131F5D"/>
    <w:rsid w:val="00137876"/>
    <w:rsid w:val="00141CC5"/>
    <w:rsid w:val="00156329"/>
    <w:rsid w:val="00156A3A"/>
    <w:rsid w:val="00161833"/>
    <w:rsid w:val="001763E5"/>
    <w:rsid w:val="0018346C"/>
    <w:rsid w:val="00184F6D"/>
    <w:rsid w:val="001C2395"/>
    <w:rsid w:val="001D02AD"/>
    <w:rsid w:val="001D1A99"/>
    <w:rsid w:val="001E2363"/>
    <w:rsid w:val="001F1199"/>
    <w:rsid w:val="00202A3A"/>
    <w:rsid w:val="00215AB4"/>
    <w:rsid w:val="00232D51"/>
    <w:rsid w:val="00232DEA"/>
    <w:rsid w:val="00243832"/>
    <w:rsid w:val="00253682"/>
    <w:rsid w:val="0027214F"/>
    <w:rsid w:val="002929B1"/>
    <w:rsid w:val="002A2D37"/>
    <w:rsid w:val="002B425B"/>
    <w:rsid w:val="002C15E0"/>
    <w:rsid w:val="002C31B5"/>
    <w:rsid w:val="002D2C31"/>
    <w:rsid w:val="002E1650"/>
    <w:rsid w:val="002E25E8"/>
    <w:rsid w:val="002E2FED"/>
    <w:rsid w:val="002F145D"/>
    <w:rsid w:val="002F405A"/>
    <w:rsid w:val="002F4591"/>
    <w:rsid w:val="002F5823"/>
    <w:rsid w:val="00301B2D"/>
    <w:rsid w:val="00301DCB"/>
    <w:rsid w:val="00305145"/>
    <w:rsid w:val="003276AC"/>
    <w:rsid w:val="003347B7"/>
    <w:rsid w:val="00335034"/>
    <w:rsid w:val="003525FA"/>
    <w:rsid w:val="00360364"/>
    <w:rsid w:val="00371BBE"/>
    <w:rsid w:val="003727B8"/>
    <w:rsid w:val="00372909"/>
    <w:rsid w:val="0038422B"/>
    <w:rsid w:val="00390027"/>
    <w:rsid w:val="003B22EE"/>
    <w:rsid w:val="003F3E49"/>
    <w:rsid w:val="004367E7"/>
    <w:rsid w:val="00444EC5"/>
    <w:rsid w:val="00445DD9"/>
    <w:rsid w:val="00450F95"/>
    <w:rsid w:val="00456340"/>
    <w:rsid w:val="00466686"/>
    <w:rsid w:val="00467003"/>
    <w:rsid w:val="00473304"/>
    <w:rsid w:val="004A0E9A"/>
    <w:rsid w:val="004A3861"/>
    <w:rsid w:val="004B7DB3"/>
    <w:rsid w:val="004C213B"/>
    <w:rsid w:val="004E69B5"/>
    <w:rsid w:val="00502726"/>
    <w:rsid w:val="00502760"/>
    <w:rsid w:val="00513B33"/>
    <w:rsid w:val="00520564"/>
    <w:rsid w:val="00523906"/>
    <w:rsid w:val="0053314D"/>
    <w:rsid w:val="00541768"/>
    <w:rsid w:val="00542006"/>
    <w:rsid w:val="00555DD9"/>
    <w:rsid w:val="00560557"/>
    <w:rsid w:val="00590504"/>
    <w:rsid w:val="005A2890"/>
    <w:rsid w:val="005C3329"/>
    <w:rsid w:val="005C4466"/>
    <w:rsid w:val="005C5FF1"/>
    <w:rsid w:val="005E0721"/>
    <w:rsid w:val="005E117D"/>
    <w:rsid w:val="005E53DC"/>
    <w:rsid w:val="00606F22"/>
    <w:rsid w:val="00607975"/>
    <w:rsid w:val="006350A1"/>
    <w:rsid w:val="00635AE7"/>
    <w:rsid w:val="006464AA"/>
    <w:rsid w:val="0065420D"/>
    <w:rsid w:val="00663B7E"/>
    <w:rsid w:val="00675F8F"/>
    <w:rsid w:val="00676AF4"/>
    <w:rsid w:val="00677DD8"/>
    <w:rsid w:val="00682809"/>
    <w:rsid w:val="006B4F86"/>
    <w:rsid w:val="006C04C0"/>
    <w:rsid w:val="006C1837"/>
    <w:rsid w:val="006C4559"/>
    <w:rsid w:val="006D579D"/>
    <w:rsid w:val="00705493"/>
    <w:rsid w:val="00706CE1"/>
    <w:rsid w:val="0074217B"/>
    <w:rsid w:val="007603E8"/>
    <w:rsid w:val="00767D7F"/>
    <w:rsid w:val="007A2DFF"/>
    <w:rsid w:val="007B0F08"/>
    <w:rsid w:val="007C04F0"/>
    <w:rsid w:val="00836B77"/>
    <w:rsid w:val="00846FB5"/>
    <w:rsid w:val="00847E9A"/>
    <w:rsid w:val="00856EDE"/>
    <w:rsid w:val="008613C4"/>
    <w:rsid w:val="00861B93"/>
    <w:rsid w:val="00865239"/>
    <w:rsid w:val="00870164"/>
    <w:rsid w:val="00874995"/>
    <w:rsid w:val="008757BD"/>
    <w:rsid w:val="00877C07"/>
    <w:rsid w:val="00883DD4"/>
    <w:rsid w:val="00893D5F"/>
    <w:rsid w:val="00897DC4"/>
    <w:rsid w:val="008A3439"/>
    <w:rsid w:val="008A48A3"/>
    <w:rsid w:val="008E03BD"/>
    <w:rsid w:val="008E5173"/>
    <w:rsid w:val="00905964"/>
    <w:rsid w:val="00914773"/>
    <w:rsid w:val="00916F2C"/>
    <w:rsid w:val="00941E53"/>
    <w:rsid w:val="00943F7E"/>
    <w:rsid w:val="009468C8"/>
    <w:rsid w:val="00947982"/>
    <w:rsid w:val="00973CF1"/>
    <w:rsid w:val="009A1458"/>
    <w:rsid w:val="009D2341"/>
    <w:rsid w:val="009D382B"/>
    <w:rsid w:val="009E2361"/>
    <w:rsid w:val="009E49DD"/>
    <w:rsid w:val="009F1D23"/>
    <w:rsid w:val="009F2D75"/>
    <w:rsid w:val="009F3F74"/>
    <w:rsid w:val="009F59F3"/>
    <w:rsid w:val="00A2654F"/>
    <w:rsid w:val="00A274D6"/>
    <w:rsid w:val="00A435E2"/>
    <w:rsid w:val="00A5585F"/>
    <w:rsid w:val="00A605F5"/>
    <w:rsid w:val="00A64CF9"/>
    <w:rsid w:val="00A81CA6"/>
    <w:rsid w:val="00A82089"/>
    <w:rsid w:val="00A82BF5"/>
    <w:rsid w:val="00A90A2D"/>
    <w:rsid w:val="00AC6A6B"/>
    <w:rsid w:val="00AE5D6D"/>
    <w:rsid w:val="00AF2A9A"/>
    <w:rsid w:val="00AF7D1F"/>
    <w:rsid w:val="00B62AE1"/>
    <w:rsid w:val="00B67438"/>
    <w:rsid w:val="00B75B21"/>
    <w:rsid w:val="00B80F23"/>
    <w:rsid w:val="00B84DF7"/>
    <w:rsid w:val="00B864A7"/>
    <w:rsid w:val="00B911FE"/>
    <w:rsid w:val="00BA3057"/>
    <w:rsid w:val="00BC159A"/>
    <w:rsid w:val="00BC1F5F"/>
    <w:rsid w:val="00BC623E"/>
    <w:rsid w:val="00BE4410"/>
    <w:rsid w:val="00BE7F47"/>
    <w:rsid w:val="00BF6121"/>
    <w:rsid w:val="00C12D80"/>
    <w:rsid w:val="00C17717"/>
    <w:rsid w:val="00C25BD7"/>
    <w:rsid w:val="00C33E0B"/>
    <w:rsid w:val="00C3490E"/>
    <w:rsid w:val="00C4631C"/>
    <w:rsid w:val="00C55997"/>
    <w:rsid w:val="00C6713E"/>
    <w:rsid w:val="00C704B5"/>
    <w:rsid w:val="00C72F49"/>
    <w:rsid w:val="00C94F57"/>
    <w:rsid w:val="00CA6586"/>
    <w:rsid w:val="00CB6D77"/>
    <w:rsid w:val="00CD21D4"/>
    <w:rsid w:val="00CD6251"/>
    <w:rsid w:val="00CE6FBB"/>
    <w:rsid w:val="00CF3D54"/>
    <w:rsid w:val="00D062FE"/>
    <w:rsid w:val="00D1091B"/>
    <w:rsid w:val="00D27961"/>
    <w:rsid w:val="00D42D80"/>
    <w:rsid w:val="00D44F8B"/>
    <w:rsid w:val="00D45686"/>
    <w:rsid w:val="00D46230"/>
    <w:rsid w:val="00D56588"/>
    <w:rsid w:val="00D57EB6"/>
    <w:rsid w:val="00D62BD5"/>
    <w:rsid w:val="00D6531A"/>
    <w:rsid w:val="00D8503D"/>
    <w:rsid w:val="00DA124E"/>
    <w:rsid w:val="00DA3056"/>
    <w:rsid w:val="00DB3205"/>
    <w:rsid w:val="00DC2890"/>
    <w:rsid w:val="00DE2402"/>
    <w:rsid w:val="00DE3DFA"/>
    <w:rsid w:val="00DF32B2"/>
    <w:rsid w:val="00E10529"/>
    <w:rsid w:val="00E17DF1"/>
    <w:rsid w:val="00E5098D"/>
    <w:rsid w:val="00E61B2E"/>
    <w:rsid w:val="00E64EBA"/>
    <w:rsid w:val="00E70B6C"/>
    <w:rsid w:val="00E77768"/>
    <w:rsid w:val="00E87249"/>
    <w:rsid w:val="00E91723"/>
    <w:rsid w:val="00E93F0C"/>
    <w:rsid w:val="00E97788"/>
    <w:rsid w:val="00EA2951"/>
    <w:rsid w:val="00EB59E9"/>
    <w:rsid w:val="00EC23BD"/>
    <w:rsid w:val="00EC4567"/>
    <w:rsid w:val="00EE0F7F"/>
    <w:rsid w:val="00EE3328"/>
    <w:rsid w:val="00F1176D"/>
    <w:rsid w:val="00F15F52"/>
    <w:rsid w:val="00F33413"/>
    <w:rsid w:val="00F34E9F"/>
    <w:rsid w:val="00F53936"/>
    <w:rsid w:val="00F7001B"/>
    <w:rsid w:val="00F734DA"/>
    <w:rsid w:val="00F8217C"/>
    <w:rsid w:val="00F91374"/>
    <w:rsid w:val="00F9697E"/>
    <w:rsid w:val="00FD225F"/>
    <w:rsid w:val="00FF35D4"/>
    <w:rsid w:val="00FF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F40014"/>
  <w15:docId w15:val="{C453C5EC-A44B-49A7-8F0A-12140942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6A3A"/>
    <w:rPr>
      <w:color w:val="1D3451" w:themeColor="accent2"/>
      <w:spacing w:val="10"/>
      <w:sz w:val="18"/>
    </w:rPr>
  </w:style>
  <w:style w:type="paragraph" w:styleId="Heading1">
    <w:name w:val="heading 1"/>
    <w:basedOn w:val="Normal"/>
    <w:uiPriority w:val="3"/>
    <w:qFormat/>
    <w:rsid w:val="00CD6251"/>
    <w:pPr>
      <w:keepNext/>
      <w:outlineLvl w:val="0"/>
    </w:pPr>
    <w:rPr>
      <w:rFonts w:asciiTheme="majorHAnsi" w:hAnsiTheme="majorHAnsi" w:cs="Arial"/>
      <w:b/>
      <w:bCs/>
      <w:caps/>
      <w:color w:val="5E5B95" w:themeColor="accent6" w:themeShade="BF"/>
      <w:kern w:val="44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/>
      <w:keepLines/>
      <w:outlineLvl w:val="1"/>
    </w:pPr>
    <w:rPr>
      <w:rFonts w:asciiTheme="majorHAnsi" w:eastAsiaTheme="majorEastAsia" w:hAnsiTheme="majorHAnsi" w:cstheme="majorBidi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ight-alignedtext">
    <w:name w:val="Right-aligned text"/>
    <w:basedOn w:val="Normal"/>
    <w:uiPriority w:val="2"/>
    <w:qFormat/>
    <w:rsid w:val="009F3F74"/>
    <w:pPr>
      <w:spacing w:line="264" w:lineRule="auto"/>
      <w:jc w:val="right"/>
    </w:pPr>
    <w:rPr>
      <w:szCs w:val="16"/>
    </w:rPr>
  </w:style>
  <w:style w:type="paragraph" w:customStyle="1" w:styleId="Slogan">
    <w:name w:val="Slogan"/>
    <w:basedOn w:val="Normal"/>
    <w:uiPriority w:val="1"/>
    <w:qFormat/>
    <w:rsid w:val="00847E9A"/>
    <w:rPr>
      <w:bCs/>
      <w:i/>
      <w:caps/>
      <w:color w:val="5E5B95" w:themeColor="accent6" w:themeShade="BF"/>
      <w:spacing w:val="4"/>
      <w:sz w:val="24"/>
      <w:szCs w:val="18"/>
    </w:rPr>
  </w:style>
  <w:style w:type="paragraph" w:customStyle="1" w:styleId="ContactInfo">
    <w:name w:val="Contact Info"/>
    <w:basedOn w:val="Normal"/>
    <w:uiPriority w:val="4"/>
    <w:unhideWhenUsed/>
    <w:qFormat/>
    <w:rsid w:val="00893D5F"/>
    <w:pPr>
      <w:spacing w:before="520"/>
      <w:jc w:val="center"/>
    </w:pPr>
    <w:rPr>
      <w:b/>
      <w:caps/>
      <w:color w:val="5E5B95" w:themeColor="accent6" w:themeShade="BF"/>
      <w:sz w:val="16"/>
      <w:szCs w:val="18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uiPriority w:val="5"/>
    <w:unhideWhenUsed/>
    <w:qFormat/>
    <w:rsid w:val="00DB3205"/>
    <w:pPr>
      <w:jc w:val="center"/>
    </w:pPr>
    <w:rPr>
      <w:color w:val="5E5B9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0F3D19"/>
  </w:style>
  <w:style w:type="character" w:customStyle="1" w:styleId="HeaderChar">
    <w:name w:val="Header Char"/>
    <w:basedOn w:val="DefaultParagraphFont"/>
    <w:link w:val="Header"/>
    <w:uiPriority w:val="99"/>
    <w:rsid w:val="000F3D19"/>
  </w:style>
  <w:style w:type="paragraph" w:styleId="Footer">
    <w:name w:val="footer"/>
    <w:basedOn w:val="Normal"/>
    <w:link w:val="FooterChar"/>
    <w:uiPriority w:val="99"/>
    <w:unhideWhenUsed/>
    <w:rsid w:val="000F3D19"/>
  </w:style>
  <w:style w:type="character" w:customStyle="1" w:styleId="FooterChar">
    <w:name w:val="Footer Char"/>
    <w:basedOn w:val="DefaultParagraphFont"/>
    <w:link w:val="Footer"/>
    <w:uiPriority w:val="99"/>
    <w:rsid w:val="000F3D19"/>
  </w:style>
  <w:style w:type="table" w:styleId="TableGrid">
    <w:name w:val="Table Grid"/>
    <w:basedOn w:val="TableNormal"/>
    <w:rsid w:val="00084A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link w:val="TitleChar"/>
    <w:unhideWhenUsed/>
    <w:qFormat/>
    <w:rsid w:val="00445DD9"/>
    <w:pPr>
      <w:spacing w:line="800" w:lineRule="exact"/>
      <w:contextualSpacing/>
      <w:jc w:val="center"/>
    </w:pPr>
    <w:rPr>
      <w:rFonts w:asciiTheme="majorHAnsi" w:eastAsiaTheme="majorEastAsia" w:hAnsiTheme="majorHAnsi" w:cs="Times New Roman (Headings CS)"/>
      <w:caps/>
      <w:color w:val="5E5B95" w:themeColor="accent6" w:themeShade="BF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rsid w:val="00445DD9"/>
    <w:rPr>
      <w:rFonts w:asciiTheme="majorHAnsi" w:eastAsiaTheme="majorEastAsia" w:hAnsiTheme="majorHAnsi" w:cs="Times New Roman (Headings CS)"/>
      <w:caps/>
      <w:color w:val="5E5B95" w:themeColor="accent6" w:themeShade="BF"/>
      <w:spacing w:val="10"/>
      <w:kern w:val="28"/>
      <w:sz w:val="72"/>
      <w:szCs w:val="56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E10529"/>
    <w:rPr>
      <w:rFonts w:asciiTheme="majorHAnsi" w:eastAsiaTheme="majorEastAsia" w:hAnsiTheme="majorHAnsi" w:cstheme="majorBidi"/>
      <w:sz w:val="18"/>
      <w:szCs w:val="26"/>
    </w:rPr>
  </w:style>
  <w:style w:type="table" w:styleId="GridTable1Light-Accent5">
    <w:name w:val="Grid Table 1 Light Accent 5"/>
    <w:basedOn w:val="TableNormal"/>
    <w:uiPriority w:val="46"/>
    <w:rsid w:val="00663B7E"/>
    <w:tblPr>
      <w:tblStyleRowBandSize w:val="1"/>
      <w:tblStyleColBandSize w:val="1"/>
      <w:tblBorders>
        <w:top w:val="single" w:sz="4" w:space="0" w:color="83B29B" w:themeColor="accent1"/>
        <w:left w:val="single" w:sz="4" w:space="0" w:color="83B29B" w:themeColor="accent1"/>
        <w:bottom w:val="single" w:sz="4" w:space="0" w:color="83B29B" w:themeColor="accent1"/>
        <w:right w:val="single" w:sz="4" w:space="0" w:color="83B29B" w:themeColor="accent1"/>
        <w:insideH w:val="single" w:sz="4" w:space="0" w:color="83B29B" w:themeColor="accent1"/>
        <w:insideV w:val="single" w:sz="4" w:space="0" w:color="83B29B" w:themeColor="accent1"/>
      </w:tblBorders>
    </w:tblPr>
    <w:tcPr>
      <w:vAlign w:val="center"/>
    </w:tcPr>
    <w:tblStylePr w:type="firstRow">
      <w:rPr>
        <w:b w:val="0"/>
        <w:bCs/>
        <w:i w:val="0"/>
      </w:rPr>
      <w:tblPr/>
      <w:tcPr>
        <w:tcBorders>
          <w:bottom w:val="single" w:sz="6" w:space="0" w:color="83B29B" w:themeColor="accent1"/>
        </w:tcBorders>
      </w:tcPr>
    </w:tblStylePr>
    <w:tblStylePr w:type="lastRow">
      <w:rPr>
        <w:b/>
        <w:bCs/>
      </w:rPr>
      <w:tblPr/>
      <w:tcPr>
        <w:tcBorders>
          <w:top w:val="single" w:sz="6" w:space="0" w:color="83B29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444EC5"/>
    <w:tblPr>
      <w:tblBorders>
        <w:top w:val="single" w:sz="4" w:space="0" w:color="83B29B" w:themeColor="accent1"/>
        <w:left w:val="single" w:sz="4" w:space="0" w:color="83B29B" w:themeColor="accent1"/>
        <w:bottom w:val="single" w:sz="4" w:space="0" w:color="83B29B" w:themeColor="accent1"/>
        <w:right w:val="single" w:sz="4" w:space="0" w:color="83B29B" w:themeColor="accent1"/>
        <w:insideH w:val="single" w:sz="4" w:space="0" w:color="83B29B" w:themeColor="accent1"/>
        <w:insideV w:val="single" w:sz="4" w:space="0" w:color="83B29B" w:themeColor="accent1"/>
      </w:tblBorders>
      <w:tblCellMar>
        <w:top w:w="43" w:type="dxa"/>
        <w:left w:w="115" w:type="dxa"/>
        <w:bottom w:w="43" w:type="dxa"/>
        <w:right w:w="115" w:type="dxa"/>
      </w:tblCellMar>
    </w:tblPr>
    <w:tcPr>
      <w:shd w:val="clear" w:color="auto" w:fill="auto"/>
      <w:vAlign w:val="center"/>
    </w:tc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C6713E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tyle1">
    <w:name w:val="Style1"/>
    <w:basedOn w:val="Normal"/>
    <w:qFormat/>
    <w:rsid w:val="00C94F57"/>
    <w:pPr>
      <w:outlineLvl w:val="0"/>
    </w:pPr>
  </w:style>
  <w:style w:type="paragraph" w:customStyle="1" w:styleId="Totals">
    <w:name w:val="Totals"/>
    <w:basedOn w:val="Right-alignedtext"/>
    <w:qFormat/>
    <w:rsid w:val="00677DD8"/>
    <w:rPr>
      <w:b/>
    </w:rPr>
  </w:style>
  <w:style w:type="table" w:styleId="GridTable1Light-Accent4">
    <w:name w:val="Grid Table 1 Light Accent 4"/>
    <w:basedOn w:val="TableNormal"/>
    <w:uiPriority w:val="46"/>
    <w:rsid w:val="00444EC5"/>
    <w:tblPr>
      <w:tblStyleRowBandSize w:val="1"/>
      <w:tblStyleColBandSize w:val="1"/>
      <w:tblBorders>
        <w:top w:val="single" w:sz="4" w:space="0" w:color="D3E9F9" w:themeColor="accent4" w:themeTint="66"/>
        <w:left w:val="single" w:sz="4" w:space="0" w:color="D3E9F9" w:themeColor="accent4" w:themeTint="66"/>
        <w:bottom w:val="single" w:sz="4" w:space="0" w:color="D3E9F9" w:themeColor="accent4" w:themeTint="66"/>
        <w:right w:val="single" w:sz="4" w:space="0" w:color="D3E9F9" w:themeColor="accent4" w:themeTint="66"/>
        <w:insideH w:val="single" w:sz="4" w:space="0" w:color="D3E9F9" w:themeColor="accent4" w:themeTint="66"/>
        <w:insideV w:val="single" w:sz="4" w:space="0" w:color="D3E9F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EDFF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FF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44EC5"/>
    <w:tblPr>
      <w:tblStyleRowBandSize w:val="1"/>
      <w:tblStyleColBandSize w:val="1"/>
      <w:tblBorders>
        <w:top w:val="single" w:sz="4" w:space="0" w:color="D1D0E2" w:themeColor="accent6" w:themeTint="66"/>
        <w:left w:val="single" w:sz="4" w:space="0" w:color="D1D0E2" w:themeColor="accent6" w:themeTint="66"/>
        <w:bottom w:val="single" w:sz="4" w:space="0" w:color="D1D0E2" w:themeColor="accent6" w:themeTint="66"/>
        <w:right w:val="single" w:sz="4" w:space="0" w:color="D1D0E2" w:themeColor="accent6" w:themeTint="66"/>
        <w:insideH w:val="single" w:sz="4" w:space="0" w:color="D1D0E2" w:themeColor="accent6" w:themeTint="66"/>
        <w:insideV w:val="single" w:sz="4" w:space="0" w:color="D1D0E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B8D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B8D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ush\AppData\Local\Microsoft\Office\16.0\DTS\en-US%7bA2E29A1F-3F6C-4E2B-A6BC-7A653D026D66%7d\%7b877EF00E-5AD9-47F9-AA00-5647A8C22C0E%7dTF449fdde7-c02d-4ae9-b3c9-527820da7941e31585fa_win32-dec0a7643fc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DD2E3A6627492C9539AF93CB970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6237D-5D84-40AF-9FBB-21BBFFE92012}"/>
      </w:docPartPr>
      <w:docPartBody>
        <w:p w:rsidR="00401E04" w:rsidRDefault="00A619D1">
          <w:pPr>
            <w:pStyle w:val="46DD2E3A6627492C9539AF93CB970DCE"/>
          </w:pPr>
          <w:r w:rsidRPr="00156A3A">
            <w:t>Invoice</w:t>
          </w:r>
        </w:p>
      </w:docPartBody>
    </w:docPart>
    <w:docPart>
      <w:docPartPr>
        <w:name w:val="CCCFE51586664AD893C50408E7200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FAEA0-A326-4323-9625-C989F4A9B146}"/>
      </w:docPartPr>
      <w:docPartBody>
        <w:p w:rsidR="00401E04" w:rsidRDefault="00A619D1">
          <w:pPr>
            <w:pStyle w:val="CCCFE51586664AD893C50408E7200877"/>
          </w:pPr>
          <w:r w:rsidRPr="00156A3A">
            <w:t>DATE:</w:t>
          </w:r>
        </w:p>
      </w:docPartBody>
    </w:docPart>
    <w:docPart>
      <w:docPartPr>
        <w:name w:val="9F052CCF0F1F4498B3A872B1DF001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1E2E7-CAED-4A18-9D6B-DFD746B7415F}"/>
      </w:docPartPr>
      <w:docPartBody>
        <w:p w:rsidR="00401E04" w:rsidRDefault="00A619D1">
          <w:pPr>
            <w:pStyle w:val="9F052CCF0F1F4498B3A872B1DF001F8D"/>
          </w:pPr>
          <w:r w:rsidRPr="00156A3A">
            <w:t>Date</w:t>
          </w:r>
        </w:p>
      </w:docPartBody>
    </w:docPart>
    <w:docPart>
      <w:docPartPr>
        <w:name w:val="052A372AFA3740A4A558EE8B66C2F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10DC3-6B6A-47C4-B221-A87924D6EF51}"/>
      </w:docPartPr>
      <w:docPartBody>
        <w:p w:rsidR="00401E04" w:rsidRDefault="00A619D1">
          <w:pPr>
            <w:pStyle w:val="052A372AFA3740A4A558EE8B66C2F588"/>
          </w:pPr>
          <w:r w:rsidRPr="00156A3A">
            <w:t>INVOICE #</w:t>
          </w:r>
        </w:p>
      </w:docPartBody>
    </w:docPart>
    <w:docPart>
      <w:docPartPr>
        <w:name w:val="D024F82B4E52410ABE3A98AD9D3D5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60F6E-5C0C-43F7-ABDE-9F26FF937061}"/>
      </w:docPartPr>
      <w:docPartBody>
        <w:p w:rsidR="00401E04" w:rsidRDefault="00A619D1">
          <w:pPr>
            <w:pStyle w:val="D024F82B4E52410ABE3A98AD9D3D5710"/>
          </w:pPr>
          <w:r w:rsidRPr="00156A3A">
            <w:t>100</w:t>
          </w:r>
        </w:p>
      </w:docPartBody>
    </w:docPart>
    <w:docPart>
      <w:docPartPr>
        <w:name w:val="4824897EFCC2409EB8EA58A8B299E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AE3E4-7540-422A-B8C6-B85EB73D4225}"/>
      </w:docPartPr>
      <w:docPartBody>
        <w:p w:rsidR="00401E04" w:rsidRDefault="00A619D1">
          <w:pPr>
            <w:pStyle w:val="4824897EFCC2409EB8EA58A8B299E865"/>
          </w:pPr>
          <w:r w:rsidRPr="00156A3A">
            <w:t>Customer ID:</w:t>
          </w:r>
        </w:p>
      </w:docPartBody>
    </w:docPart>
    <w:docPart>
      <w:docPartPr>
        <w:name w:val="067F7E0EF04F46F983769A8869478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8FF89-AD20-4C21-B1C2-982D6C469C81}"/>
      </w:docPartPr>
      <w:docPartBody>
        <w:p w:rsidR="00401E04" w:rsidRDefault="00A619D1">
          <w:pPr>
            <w:pStyle w:val="067F7E0EF04F46F983769A88694782E1"/>
          </w:pPr>
          <w:r w:rsidRPr="00156A3A">
            <w:t>To:</w:t>
          </w:r>
        </w:p>
      </w:docPartBody>
    </w:docPart>
    <w:docPart>
      <w:docPartPr>
        <w:name w:val="0B913216CB824C14A83DC09AE7CB4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2CFD2-AA19-4206-A7E9-FAC2498F7131}"/>
      </w:docPartPr>
      <w:docPartBody>
        <w:p w:rsidR="00401E04" w:rsidRDefault="00A619D1">
          <w:pPr>
            <w:pStyle w:val="0B913216CB824C14A83DC09AE7CB49AF"/>
          </w:pPr>
          <w:r w:rsidRPr="00877C07">
            <w:t>Payment Terms</w:t>
          </w:r>
        </w:p>
      </w:docPartBody>
    </w:docPart>
    <w:docPart>
      <w:docPartPr>
        <w:name w:val="EE67B585F62148778B4BE1E4DF987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3BD19-B68F-4522-8BD1-74F4D858981A}"/>
      </w:docPartPr>
      <w:docPartBody>
        <w:p w:rsidR="00401E04" w:rsidRDefault="00A619D1">
          <w:pPr>
            <w:pStyle w:val="EE67B585F62148778B4BE1E4DF9875E4"/>
          </w:pPr>
          <w:r w:rsidRPr="00877C07">
            <w:t>Due Date</w:t>
          </w:r>
        </w:p>
      </w:docPartBody>
    </w:docPart>
    <w:docPart>
      <w:docPartPr>
        <w:name w:val="C352C9A670184A11A7D4A55C55094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820EA-EBDA-4F44-9455-A95ACB23CA77}"/>
      </w:docPartPr>
      <w:docPartBody>
        <w:p w:rsidR="00401E04" w:rsidRDefault="00A619D1">
          <w:pPr>
            <w:pStyle w:val="C352C9A670184A11A7D4A55C5509491D"/>
          </w:pPr>
          <w:r w:rsidRPr="00156A3A">
            <w:t>Oscar Ward</w:t>
          </w:r>
        </w:p>
      </w:docPartBody>
    </w:docPart>
    <w:docPart>
      <w:docPartPr>
        <w:name w:val="CB6E142B6C2545A4B919EEF3F9D0E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0FDFD-7045-4E15-9BE3-F3EE3E97EB2B}"/>
      </w:docPartPr>
      <w:docPartBody>
        <w:p w:rsidR="00401E04" w:rsidRDefault="00A619D1">
          <w:pPr>
            <w:pStyle w:val="CB6E142B6C2545A4B919EEF3F9D0E148"/>
          </w:pPr>
          <w:r>
            <w:t>Due on receipt</w:t>
          </w:r>
        </w:p>
      </w:docPartBody>
    </w:docPart>
    <w:docPart>
      <w:docPartPr>
        <w:name w:val="528499BB653F4E41AB651EDC06D5C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944B8-DE15-40E5-8BFD-6CCFD4AFE224}"/>
      </w:docPartPr>
      <w:docPartBody>
        <w:p w:rsidR="00401E04" w:rsidRDefault="00A619D1">
          <w:pPr>
            <w:pStyle w:val="528499BB653F4E41AB651EDC06D5C3FD"/>
          </w:pPr>
          <w:r w:rsidRPr="00156A3A">
            <w:t>1/30/23</w:t>
          </w:r>
        </w:p>
      </w:docPartBody>
    </w:docPart>
    <w:docPart>
      <w:docPartPr>
        <w:name w:val="37A6630310D345149157B37104E03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94A3D-4601-410F-8427-3F2A879A219F}"/>
      </w:docPartPr>
      <w:docPartBody>
        <w:p w:rsidR="00401E04" w:rsidRDefault="00A619D1">
          <w:pPr>
            <w:pStyle w:val="37A6630310D345149157B37104E03172"/>
          </w:pPr>
          <w:r>
            <w:t>Description</w:t>
          </w:r>
        </w:p>
      </w:docPartBody>
    </w:docPart>
    <w:docPart>
      <w:docPartPr>
        <w:name w:val="E6A7B70F6EA44E4EBCBA2A32D12D2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3E6BF-62F0-4D86-BE22-AC53D988269E}"/>
      </w:docPartPr>
      <w:docPartBody>
        <w:p w:rsidR="00401E04" w:rsidRDefault="00A619D1">
          <w:pPr>
            <w:pStyle w:val="E6A7B70F6EA44E4EBCBA2A32D12D261D"/>
          </w:pPr>
          <w:r>
            <w:t>Line Total</w:t>
          </w:r>
        </w:p>
      </w:docPartBody>
    </w:docPart>
    <w:docPart>
      <w:docPartPr>
        <w:name w:val="0F62CC00D8C2447AA175556A9C542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BDA4F-F327-4767-86ED-C74CA715200E}"/>
      </w:docPartPr>
      <w:docPartBody>
        <w:p w:rsidR="00401E04" w:rsidRDefault="00A619D1">
          <w:pPr>
            <w:pStyle w:val="0F62CC00D8C2447AA175556A9C542E72"/>
          </w:pPr>
          <w:r w:rsidRPr="00156A3A">
            <w:t>5.00</w:t>
          </w:r>
        </w:p>
      </w:docPartBody>
    </w:docPart>
    <w:docPart>
      <w:docPartPr>
        <w:name w:val="0119D0E9906445ECB0C156B07B75F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70037-2539-4799-97DB-DAF5160CDB0E}"/>
      </w:docPartPr>
      <w:docPartBody>
        <w:p w:rsidR="00401E04" w:rsidRDefault="00A619D1">
          <w:pPr>
            <w:pStyle w:val="0119D0E9906445ECB0C156B07B75F641"/>
          </w:pPr>
          <w:r w:rsidRPr="00156A3A">
            <w:t>250.00</w:t>
          </w:r>
        </w:p>
      </w:docPartBody>
    </w:docPart>
    <w:docPart>
      <w:docPartPr>
        <w:name w:val="E1563FB800D749C89D2B8C9ADDF26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A76B4-CCBE-4D45-9685-16FCA854E24B}"/>
      </w:docPartPr>
      <w:docPartBody>
        <w:p w:rsidR="00401E04" w:rsidRDefault="00A619D1">
          <w:pPr>
            <w:pStyle w:val="E1563FB800D749C89D2B8C9ADDF26BA2"/>
          </w:pPr>
          <w:r>
            <w:t>Total</w:t>
          </w:r>
        </w:p>
      </w:docPartBody>
    </w:docPart>
    <w:docPart>
      <w:docPartPr>
        <w:name w:val="E3E2E6D0545C4287A6CB648E9362E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E00072-EF20-444A-984E-D95AC93DD7A9}"/>
      </w:docPartPr>
      <w:docPartBody>
        <w:p w:rsidR="00401E04" w:rsidRDefault="00A619D1">
          <w:pPr>
            <w:pStyle w:val="E3E2E6D0545C4287A6CB648E9362EF2E"/>
          </w:pPr>
          <w:r w:rsidRPr="00156A3A">
            <w:t>420.00</w:t>
          </w:r>
        </w:p>
      </w:docPartBody>
    </w:docPart>
    <w:docPart>
      <w:docPartPr>
        <w:name w:val="5448D4C422E54DBF9163A3DD0E12F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41EBAB-349D-4F92-A267-E790A33AABA5}"/>
      </w:docPartPr>
      <w:docPartBody>
        <w:p w:rsidR="00401E04" w:rsidRDefault="00A619D1">
          <w:pPr>
            <w:pStyle w:val="5448D4C422E54DBF9163A3DD0E12F2B9"/>
          </w:pPr>
          <w:r w:rsidRPr="00DB3205">
            <w:t>Seattle, WA 78910</w:t>
          </w:r>
        </w:p>
      </w:docPartBody>
    </w:docPart>
    <w:docPart>
      <w:docPartPr>
        <w:name w:val="A8B0ED59CB5043BC9A3D047A094D57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93FA80-56C6-4ACD-8D7D-363F2D823E11}"/>
      </w:docPartPr>
      <w:docPartBody>
        <w:p w:rsidR="00401E04" w:rsidRDefault="00A619D1">
          <w:pPr>
            <w:pStyle w:val="A8B0ED59CB5043BC9A3D047A094D57C2"/>
          </w:pPr>
          <w:r w:rsidRPr="00DB3205">
            <w:t>Fax:</w:t>
          </w:r>
        </w:p>
      </w:docPartBody>
    </w:docPart>
    <w:docPart>
      <w:docPartPr>
        <w:name w:val="4B68298D1834459880EABCD7AD5637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321F5-307B-4478-83C2-97FFEA77D359}"/>
      </w:docPartPr>
      <w:docPartBody>
        <w:p w:rsidR="00401E04" w:rsidRDefault="00E35824" w:rsidP="00E35824">
          <w:pPr>
            <w:pStyle w:val="4B68298D1834459880EABCD7AD5637B2"/>
          </w:pPr>
          <w:r w:rsidRPr="00156A3A">
            <w:t>Extra Frame Photography</w:t>
          </w:r>
        </w:p>
      </w:docPartBody>
    </w:docPart>
    <w:docPart>
      <w:docPartPr>
        <w:name w:val="4E20C1C9C2EE49F2B120307994529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04959C-7467-4ED6-8CF3-2CAD70123418}"/>
      </w:docPartPr>
      <w:docPartBody>
        <w:p w:rsidR="00401E04" w:rsidRDefault="00E35824" w:rsidP="00E35824">
          <w:pPr>
            <w:pStyle w:val="4E20C1C9C2EE49F2B120307994529E91"/>
          </w:pPr>
          <w:r w:rsidRPr="00156A3A">
            <w:t>89 Pacific Ave</w:t>
          </w:r>
        </w:p>
      </w:docPartBody>
    </w:docPart>
    <w:docPart>
      <w:docPartPr>
        <w:name w:val="943F17780EBB4B77848ADAFC7B40E0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1A3E9-9D7E-449E-8AE3-8AC6CB20D7FD}"/>
      </w:docPartPr>
      <w:docPartBody>
        <w:p w:rsidR="00401E04" w:rsidRDefault="00E35824" w:rsidP="00E35824">
          <w:pPr>
            <w:pStyle w:val="943F17780EBB4B77848ADAFC7B40E0A6"/>
          </w:pPr>
          <w:r w:rsidRPr="00156A3A">
            <w:t>San Francisco, CA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824"/>
    <w:rsid w:val="00156329"/>
    <w:rsid w:val="002B64E2"/>
    <w:rsid w:val="002E25E8"/>
    <w:rsid w:val="003B22EE"/>
    <w:rsid w:val="00401E04"/>
    <w:rsid w:val="005065A6"/>
    <w:rsid w:val="00523906"/>
    <w:rsid w:val="006C1837"/>
    <w:rsid w:val="00706CE1"/>
    <w:rsid w:val="00861B93"/>
    <w:rsid w:val="008A3439"/>
    <w:rsid w:val="009E2361"/>
    <w:rsid w:val="00A42F3F"/>
    <w:rsid w:val="00A435E2"/>
    <w:rsid w:val="00A619D1"/>
    <w:rsid w:val="00E35824"/>
    <w:rsid w:val="00EE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DD2E3A6627492C9539AF93CB970DCE">
    <w:name w:val="46DD2E3A6627492C9539AF93CB970DCE"/>
  </w:style>
  <w:style w:type="paragraph" w:customStyle="1" w:styleId="CCCFE51586664AD893C50408E7200877">
    <w:name w:val="CCCFE51586664AD893C50408E7200877"/>
  </w:style>
  <w:style w:type="paragraph" w:customStyle="1" w:styleId="9F052CCF0F1F4498B3A872B1DF001F8D">
    <w:name w:val="9F052CCF0F1F4498B3A872B1DF001F8D"/>
  </w:style>
  <w:style w:type="paragraph" w:customStyle="1" w:styleId="052A372AFA3740A4A558EE8B66C2F588">
    <w:name w:val="052A372AFA3740A4A558EE8B66C2F588"/>
  </w:style>
  <w:style w:type="paragraph" w:customStyle="1" w:styleId="D024F82B4E52410ABE3A98AD9D3D5710">
    <w:name w:val="D024F82B4E52410ABE3A98AD9D3D5710"/>
  </w:style>
  <w:style w:type="paragraph" w:customStyle="1" w:styleId="4824897EFCC2409EB8EA58A8B299E865">
    <w:name w:val="4824897EFCC2409EB8EA58A8B299E865"/>
  </w:style>
  <w:style w:type="paragraph" w:customStyle="1" w:styleId="067F7E0EF04F46F983769A88694782E1">
    <w:name w:val="067F7E0EF04F46F983769A88694782E1"/>
  </w:style>
  <w:style w:type="paragraph" w:customStyle="1" w:styleId="0B913216CB824C14A83DC09AE7CB49AF">
    <w:name w:val="0B913216CB824C14A83DC09AE7CB49AF"/>
  </w:style>
  <w:style w:type="paragraph" w:customStyle="1" w:styleId="EE67B585F62148778B4BE1E4DF9875E4">
    <w:name w:val="EE67B585F62148778B4BE1E4DF9875E4"/>
  </w:style>
  <w:style w:type="paragraph" w:customStyle="1" w:styleId="C352C9A670184A11A7D4A55C5509491D">
    <w:name w:val="C352C9A670184A11A7D4A55C5509491D"/>
  </w:style>
  <w:style w:type="paragraph" w:customStyle="1" w:styleId="CB6E142B6C2545A4B919EEF3F9D0E148">
    <w:name w:val="CB6E142B6C2545A4B919EEF3F9D0E148"/>
  </w:style>
  <w:style w:type="paragraph" w:customStyle="1" w:styleId="528499BB653F4E41AB651EDC06D5C3FD">
    <w:name w:val="528499BB653F4E41AB651EDC06D5C3FD"/>
  </w:style>
  <w:style w:type="paragraph" w:customStyle="1" w:styleId="37A6630310D345149157B37104E03172">
    <w:name w:val="37A6630310D345149157B37104E03172"/>
  </w:style>
  <w:style w:type="paragraph" w:customStyle="1" w:styleId="E6A7B70F6EA44E4EBCBA2A32D12D261D">
    <w:name w:val="E6A7B70F6EA44E4EBCBA2A32D12D261D"/>
  </w:style>
  <w:style w:type="paragraph" w:customStyle="1" w:styleId="0F62CC00D8C2447AA175556A9C542E72">
    <w:name w:val="0F62CC00D8C2447AA175556A9C542E72"/>
  </w:style>
  <w:style w:type="paragraph" w:customStyle="1" w:styleId="0119D0E9906445ECB0C156B07B75F641">
    <w:name w:val="0119D0E9906445ECB0C156B07B75F641"/>
  </w:style>
  <w:style w:type="paragraph" w:customStyle="1" w:styleId="E1563FB800D749C89D2B8C9ADDF26BA2">
    <w:name w:val="E1563FB800D749C89D2B8C9ADDF26BA2"/>
  </w:style>
  <w:style w:type="paragraph" w:customStyle="1" w:styleId="E3E2E6D0545C4287A6CB648E9362EF2E">
    <w:name w:val="E3E2E6D0545C4287A6CB648E9362EF2E"/>
  </w:style>
  <w:style w:type="paragraph" w:customStyle="1" w:styleId="5448D4C422E54DBF9163A3DD0E12F2B9">
    <w:name w:val="5448D4C422E54DBF9163A3DD0E12F2B9"/>
  </w:style>
  <w:style w:type="paragraph" w:customStyle="1" w:styleId="A8B0ED59CB5043BC9A3D047A094D57C2">
    <w:name w:val="A8B0ED59CB5043BC9A3D047A094D57C2"/>
  </w:style>
  <w:style w:type="paragraph" w:customStyle="1" w:styleId="4B68298D1834459880EABCD7AD5637B2">
    <w:name w:val="4B68298D1834459880EABCD7AD5637B2"/>
    <w:rsid w:val="00E35824"/>
  </w:style>
  <w:style w:type="paragraph" w:customStyle="1" w:styleId="4E20C1C9C2EE49F2B120307994529E91">
    <w:name w:val="4E20C1C9C2EE49F2B120307994529E91"/>
    <w:rsid w:val="00E35824"/>
  </w:style>
  <w:style w:type="paragraph" w:customStyle="1" w:styleId="943F17780EBB4B77848ADAFC7B40E0A6">
    <w:name w:val="943F17780EBB4B77848ADAFC7B40E0A6"/>
    <w:rsid w:val="00E358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16402397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3B29B"/>
      </a:accent1>
      <a:accent2>
        <a:srgbClr val="1D3451"/>
      </a:accent2>
      <a:accent3>
        <a:srgbClr val="F1CC93"/>
      </a:accent3>
      <a:accent4>
        <a:srgbClr val="93CAF2"/>
      </a:accent4>
      <a:accent5>
        <a:srgbClr val="B38DA3"/>
      </a:accent5>
      <a:accent6>
        <a:srgbClr val="8D8AB8"/>
      </a:accent6>
      <a:hlink>
        <a:srgbClr val="0563C1"/>
      </a:hlink>
      <a:folHlink>
        <a:srgbClr val="954F7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567EFD-693A-4295-81A0-848F8B6E2A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51EDD6-E00A-4224-A6E4-32B30F073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566D6C-E473-4435-A739-4A86E0EC44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F947258-5876-4232-AC86-8E6A697CA9D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{877EF00E-5AD9-47F9-AA00-5647A8C22C0E}TF449fdde7-c02d-4ae9-b3c9-527820da7941e31585fa_win32-dec0a7643fca</Template>
  <TotalTime>3</TotalTime>
  <Pages>1</Pages>
  <Words>105</Words>
  <Characters>559</Characters>
  <Application>Microsoft Office Word</Application>
  <DocSecurity>0</DocSecurity>
  <Lines>139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Brandon Roush</dc:creator>
  <cp:keywords/>
  <cp:lastModifiedBy>Brandon Roush</cp:lastModifiedBy>
  <cp:revision>2</cp:revision>
  <dcterms:created xsi:type="dcterms:W3CDTF">2026-01-17T01:18:00Z</dcterms:created>
  <dcterms:modified xsi:type="dcterms:W3CDTF">2026-01-17T01:18:00Z</dcterms:modified>
  <cp:category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